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2"/>
        <w:gridCol w:w="7418"/>
      </w:tblGrid>
      <w:tr w:rsidR="0018124D" w:rsidRPr="00010E8C" w14:paraId="4E9DD9C9" w14:textId="77777777" w:rsidTr="0018124D">
        <w:tc>
          <w:tcPr>
            <w:tcW w:w="1663" w:type="dxa"/>
          </w:tcPr>
          <w:p w14:paraId="28029C60" w14:textId="77777777" w:rsidR="0018124D" w:rsidRPr="00A61B45" w:rsidRDefault="0018124D" w:rsidP="00A61B45">
            <w:pPr>
              <w:pStyle w:val="Typ"/>
            </w:pPr>
            <w:r w:rsidRPr="00A61B45">
              <w:t>Memo</w:t>
            </w:r>
          </w:p>
          <w:p w14:paraId="0735DADB" w14:textId="77777777" w:rsidR="0018124D" w:rsidRPr="00060335" w:rsidRDefault="0018124D" w:rsidP="008F5E72"/>
        </w:tc>
        <w:tc>
          <w:tcPr>
            <w:tcW w:w="7623" w:type="dxa"/>
          </w:tcPr>
          <w:p w14:paraId="3819BE14" w14:textId="77777777" w:rsidR="0018124D" w:rsidRPr="00293551" w:rsidRDefault="0018124D" w:rsidP="008F5E72">
            <w:pPr>
              <w:rPr>
                <w:lang w:val="en-US"/>
              </w:rPr>
            </w:pPr>
          </w:p>
        </w:tc>
      </w:tr>
      <w:tr w:rsidR="0018124D" w:rsidRPr="00060335" w14:paraId="72A670BA" w14:textId="77777777" w:rsidTr="0018124D">
        <w:tc>
          <w:tcPr>
            <w:tcW w:w="1663" w:type="dxa"/>
          </w:tcPr>
          <w:p w14:paraId="18B8C9AA" w14:textId="77777777" w:rsidR="0018124D" w:rsidRPr="008F5E72" w:rsidRDefault="0018124D" w:rsidP="008F5E72">
            <w:pPr>
              <w:spacing w:line="360" w:lineRule="auto"/>
            </w:pPr>
            <w:r w:rsidRPr="008F5E72">
              <w:t>Type</w:t>
            </w:r>
          </w:p>
        </w:tc>
        <w:sdt>
          <w:sdtPr>
            <w:id w:val="286788755"/>
            <w:placeholder>
              <w:docPart w:val="774D90BD7DF04F649B1C99AA24D31B44"/>
            </w:placeholder>
            <w:showingPlcHdr/>
            <w:dropDownList>
              <w:listItem w:displayText="TelCo" w:value="TelCo"/>
              <w:listItem w:displayText="Video Conf" w:value="Video Conf"/>
              <w:listItem w:displayText="Meeting" w:value="Meeting"/>
              <w:listItem w:displayText="Preparation" w:value="Preparation"/>
              <w:listItem w:displayText="Memo" w:value="Memo"/>
            </w:dropDownList>
          </w:sdtPr>
          <w:sdtContent>
            <w:tc>
              <w:tcPr>
                <w:tcW w:w="7623" w:type="dxa"/>
              </w:tcPr>
              <w:p w14:paraId="041D49D7" w14:textId="77777777" w:rsidR="0018124D" w:rsidRPr="008F5E72" w:rsidRDefault="0018124D" w:rsidP="008F5E72">
                <w:r w:rsidRPr="008F5E72">
                  <w:rPr>
                    <w:rStyle w:val="Platzhaltertext"/>
                    <w:color w:val="auto"/>
                  </w:rPr>
                  <w:t>Wählen Sie ein Element aus.</w:t>
                </w:r>
              </w:p>
            </w:tc>
          </w:sdtContent>
        </w:sdt>
      </w:tr>
      <w:tr w:rsidR="0018124D" w:rsidRPr="00060335" w14:paraId="68C976FD" w14:textId="77777777" w:rsidTr="0018124D">
        <w:tc>
          <w:tcPr>
            <w:tcW w:w="1663" w:type="dxa"/>
          </w:tcPr>
          <w:p w14:paraId="763F958A" w14:textId="77777777" w:rsidR="0018124D" w:rsidRPr="008F5E72" w:rsidRDefault="0018124D" w:rsidP="008F5E72">
            <w:pPr>
              <w:spacing w:line="360" w:lineRule="auto"/>
            </w:pPr>
            <w:r w:rsidRPr="008F5E72">
              <w:t>Participants</w:t>
            </w:r>
          </w:p>
        </w:tc>
        <w:tc>
          <w:tcPr>
            <w:tcW w:w="7623" w:type="dxa"/>
          </w:tcPr>
          <w:p w14:paraId="0058C6A6" w14:textId="77777777" w:rsidR="0018124D" w:rsidRPr="008F5E72" w:rsidRDefault="0018124D" w:rsidP="008F5E72">
            <w:r w:rsidRPr="008F5E72">
              <w:t xml:space="preserve">AH, </w:t>
            </w:r>
          </w:p>
        </w:tc>
      </w:tr>
      <w:tr w:rsidR="0018124D" w:rsidRPr="00060335" w14:paraId="4E93CE7A" w14:textId="77777777" w:rsidTr="0018124D">
        <w:tc>
          <w:tcPr>
            <w:tcW w:w="1663" w:type="dxa"/>
          </w:tcPr>
          <w:p w14:paraId="13E6B9F5" w14:textId="77777777" w:rsidR="0018124D" w:rsidRPr="008F5E72" w:rsidRDefault="0018124D" w:rsidP="008F5E72">
            <w:pPr>
              <w:spacing w:line="360" w:lineRule="auto"/>
            </w:pPr>
            <w:bookmarkStart w:id="0" w:name="Datumsfeld" w:colFirst="1" w:colLast="1"/>
            <w:r w:rsidRPr="008F5E72">
              <w:t>Date</w:t>
            </w:r>
          </w:p>
        </w:tc>
        <w:tc>
          <w:tcPr>
            <w:tcW w:w="7623" w:type="dxa"/>
          </w:tcPr>
          <w:p w14:paraId="1578990A" w14:textId="77777777" w:rsidR="0018124D" w:rsidRPr="008F5E72" w:rsidRDefault="0018124D" w:rsidP="008F5E72">
            <w:r w:rsidRPr="008F5E72">
              <w:t>01.01.2</w:t>
            </w:r>
            <w:r w:rsidR="00FE5812">
              <w:t>5</w:t>
            </w:r>
          </w:p>
        </w:tc>
      </w:tr>
      <w:bookmarkEnd w:id="0"/>
      <w:tr w:rsidR="0018124D" w:rsidRPr="00060335" w14:paraId="2AD0A562" w14:textId="77777777" w:rsidTr="008F5E72">
        <w:trPr>
          <w:trHeight w:val="387"/>
        </w:trPr>
        <w:tc>
          <w:tcPr>
            <w:tcW w:w="1663" w:type="dxa"/>
          </w:tcPr>
          <w:p w14:paraId="176500DB" w14:textId="77777777" w:rsidR="0018124D" w:rsidRPr="008F5E72" w:rsidRDefault="0018124D" w:rsidP="008F5E72">
            <w:pPr>
              <w:spacing w:line="360" w:lineRule="auto"/>
            </w:pPr>
            <w:r w:rsidRPr="008F5E72">
              <w:t>Topic</w:t>
            </w:r>
          </w:p>
        </w:tc>
        <w:tc>
          <w:tcPr>
            <w:tcW w:w="7623" w:type="dxa"/>
          </w:tcPr>
          <w:p w14:paraId="18DE7F91" w14:textId="77777777" w:rsidR="0018124D" w:rsidRPr="00A61B45" w:rsidRDefault="0018124D" w:rsidP="00A61B45">
            <w:pPr>
              <w:pStyle w:val="Titel"/>
            </w:pPr>
          </w:p>
        </w:tc>
      </w:tr>
      <w:tr w:rsidR="0018124D" w:rsidRPr="00060335" w14:paraId="0F48201D" w14:textId="77777777" w:rsidTr="0018124D">
        <w:tc>
          <w:tcPr>
            <w:tcW w:w="1663" w:type="dxa"/>
          </w:tcPr>
          <w:p w14:paraId="216573ED" w14:textId="77777777" w:rsidR="0018124D" w:rsidRPr="008F5E72" w:rsidRDefault="0018124D" w:rsidP="008F5E72">
            <w:pPr>
              <w:spacing w:line="360" w:lineRule="auto"/>
            </w:pPr>
            <w:r w:rsidRPr="008F5E72">
              <w:t>Keywords</w:t>
            </w:r>
          </w:p>
        </w:tc>
        <w:tc>
          <w:tcPr>
            <w:tcW w:w="7623" w:type="dxa"/>
          </w:tcPr>
          <w:p w14:paraId="4C1CFDF9" w14:textId="77777777" w:rsidR="0018124D" w:rsidRPr="008F5E72" w:rsidRDefault="0018124D" w:rsidP="008F5E72"/>
        </w:tc>
      </w:tr>
      <w:tr w:rsidR="0018124D" w:rsidRPr="00060335" w14:paraId="36DF7FD8" w14:textId="77777777" w:rsidTr="0018124D">
        <w:tc>
          <w:tcPr>
            <w:tcW w:w="1663" w:type="dxa"/>
          </w:tcPr>
          <w:p w14:paraId="5D04A62A" w14:textId="77777777" w:rsidR="0018124D" w:rsidRPr="008F5E72" w:rsidRDefault="0018124D" w:rsidP="008F5E72">
            <w:pPr>
              <w:spacing w:line="360" w:lineRule="auto"/>
            </w:pPr>
            <w:r w:rsidRPr="008F5E72">
              <w:t>Summary</w:t>
            </w:r>
          </w:p>
        </w:tc>
        <w:tc>
          <w:tcPr>
            <w:tcW w:w="7623" w:type="dxa"/>
          </w:tcPr>
          <w:p w14:paraId="16678ADA" w14:textId="77777777" w:rsidR="008F5E72" w:rsidRPr="008F5E72" w:rsidRDefault="008F5E72" w:rsidP="008F5E72"/>
          <w:p w14:paraId="1D468EC3" w14:textId="77777777" w:rsidR="0018124D" w:rsidRPr="008F5E72" w:rsidRDefault="0018124D" w:rsidP="008F5E72"/>
        </w:tc>
      </w:tr>
    </w:tbl>
    <w:p w14:paraId="3738535E" w14:textId="77777777" w:rsidR="0018124D" w:rsidRPr="004D6CDD" w:rsidRDefault="0018124D" w:rsidP="00FB15A5"/>
    <w:p w14:paraId="5C58518D" w14:textId="77777777" w:rsidR="00AE57D8" w:rsidRDefault="00AE57D8" w:rsidP="00AE57D8">
      <w:pPr>
        <w:pStyle w:val="berschrift1"/>
      </w:pPr>
      <w:r>
        <w:t>16.01.25</w:t>
      </w:r>
    </w:p>
    <w:p w14:paraId="433D6331" w14:textId="77777777" w:rsidR="00AE57D8" w:rsidRDefault="00AE57D8" w:rsidP="00AE57D8">
      <w:r>
        <w:t>Ich bin mir nicht mehr sicher, was FRICAL v2 anders macht als FRICAL v1</w:t>
      </w:r>
    </w:p>
    <w:p w14:paraId="251327E4" w14:textId="77777777" w:rsidR="00AE57D8" w:rsidRDefault="00AE57D8" w:rsidP="00AE57D8">
      <w:r>
        <w:t>Ich habe in FRICAL v1 die jüngeren Umbennung Files</w:t>
      </w:r>
    </w:p>
    <w:p w14:paraId="6AEE2E8A" w14:textId="77777777" w:rsidR="00AE57D8" w:rsidRDefault="00AE57D8" w:rsidP="00AE57D8">
      <w:r>
        <w:t xml:space="preserve">Ich habe mit Powershell die Dateien mit 9-stelligen Datums Angaben, die mit „20“ beginnen, gefilter. Das Ergebnis File habe ich händisch noch etwas bereinigt. </w:t>
      </w:r>
    </w:p>
    <w:p w14:paraId="4E7C66BB" w14:textId="77777777" w:rsidR="00AE57D8" w:rsidRDefault="00AE57D8" w:rsidP="00AE57D8">
      <w:r>
        <w:t>Ich habe dann händisch die korrekten namen dahinterkopiert</w:t>
      </w:r>
    </w:p>
    <w:p w14:paraId="157E04DA" w14:textId="77777777" w:rsidR="00AE57D8" w:rsidRDefault="00AE57D8" w:rsidP="00AE57D8">
      <w:r>
        <w:t>Ich habe dann im Text Editor noch die Pfadangaben gelöscht und ein Semikolon eingefügt.</w:t>
      </w:r>
    </w:p>
    <w:p w14:paraId="1E8CEEC6" w14:textId="77777777" w:rsidR="00AE57D8" w:rsidRDefault="00AE57D8" w:rsidP="00AE57D8">
      <w:r>
        <w:t>Ich habe zu testzwecken ein File mit nur 2 Einträgen erzeugt.</w:t>
      </w:r>
    </w:p>
    <w:p w14:paraId="1FB0D1A9" w14:textId="77777777" w:rsidR="00AE57D8" w:rsidRDefault="00AE57D8" w:rsidP="00AE57D8">
      <w:r w:rsidRPr="006D6FA5">
        <w:t>Ich starte FRICAL v1 in VS Cod</w:t>
      </w:r>
      <w:r>
        <w:t>e</w:t>
      </w:r>
    </w:p>
    <w:p w14:paraId="5D680EEB" w14:textId="77777777" w:rsidR="00AE57D8" w:rsidRDefault="00AE57D8" w:rsidP="00AE57D8">
      <w:r>
        <w:t>Scannt verzeichnis, dann auswahl einzel oder batch, die File Select Box zeigt auf „</w:t>
      </w:r>
      <w:r w:rsidRPr="006D6FA5">
        <w:t>C:\Users\ah\Documents\Sammelordner\Fotos</w:t>
      </w:r>
      <w:r>
        <w:t>“, da merkt er sich was von anderem Skript als Arbeitsverzeichnis</w:t>
      </w:r>
    </w:p>
    <w:p w14:paraId="7C1134FE" w14:textId="77777777" w:rsidR="00AE57D8" w:rsidRDefault="00AE57D8" w:rsidP="00AE57D8">
      <w:r>
        <w:t xml:space="preserve">Es kommt Abfrage vor umbennung =&gt; SEHR GUT! </w:t>
      </w:r>
    </w:p>
    <w:p w14:paraId="3B2AFC7E" w14:textId="77777777" w:rsidR="00AE57D8" w:rsidRDefault="00AE57D8" w:rsidP="00AE57D8">
      <w:r>
        <w:t>Abarbeitung erfolgreich!</w:t>
      </w:r>
    </w:p>
    <w:p w14:paraId="7B25504D" w14:textId="77777777" w:rsidR="00AE57D8" w:rsidRDefault="00AE57D8" w:rsidP="00AE57D8">
      <w:r>
        <w:t>Dialog Box, ob Programm ende oder weitere Job, ich wähle weiterer Job, Skritpt hängt.</w:t>
      </w:r>
    </w:p>
    <w:p w14:paraId="618694B4" w14:textId="77777777" w:rsidR="00AE57D8" w:rsidRDefault="00AE57D8" w:rsidP="00AE57D8">
      <w:r>
        <w:t>Ich lasse das skript nochmal mit der langen datei laufen, erfolgreich</w:t>
      </w:r>
    </w:p>
    <w:p w14:paraId="0303AB9D" w14:textId="77777777" w:rsidR="00AE57D8" w:rsidRDefault="00AE57D8" w:rsidP="00AE57D8">
      <w:r>
        <w:t>Ich wähle am Ende Programm Beenden, dann beendet es auch wirklich</w:t>
      </w:r>
    </w:p>
    <w:p w14:paraId="06E30515" w14:textId="77777777" w:rsidR="004D6CDD" w:rsidRPr="004D6CDD" w:rsidRDefault="004D6CDD" w:rsidP="00FB15A5"/>
    <w:sectPr w:rsidR="004D6CDD" w:rsidRPr="004D6CDD" w:rsidSect="009402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418" w:bottom="1134" w:left="1418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5AE7E" w14:textId="77777777" w:rsidR="006B567E" w:rsidRDefault="006B567E" w:rsidP="008F5E72">
      <w:r>
        <w:separator/>
      </w:r>
    </w:p>
  </w:endnote>
  <w:endnote w:type="continuationSeparator" w:id="0">
    <w:p w14:paraId="0094B610" w14:textId="77777777" w:rsidR="006B567E" w:rsidRDefault="006B567E" w:rsidP="008F5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C5A4B" w14:textId="77777777" w:rsidR="00983199" w:rsidRDefault="00983199" w:rsidP="0098319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1715A" w14:textId="77777777" w:rsidR="004D59F3" w:rsidRPr="00983199" w:rsidRDefault="0018124D" w:rsidP="00983199">
    <w:pPr>
      <w:pStyle w:val="Fuzeile"/>
    </w:pPr>
    <w:r w:rsidRPr="00983199">
      <w:t xml:space="preserve">Dr. A. </w:t>
    </w:r>
    <w:r w:rsidR="0005113D" w:rsidRPr="00983199">
      <w:t>Haunschild</w:t>
    </w:r>
    <w:r w:rsidR="0005113D" w:rsidRPr="00983199">
      <w:tab/>
    </w:r>
    <w:fldSimple w:instr=" FILENAME   \* MERGEFORMAT ">
      <w:r w:rsidR="00AE57D8">
        <w:rPr>
          <w:noProof/>
        </w:rPr>
        <w:t>Dokument1</w:t>
      </w:r>
    </w:fldSimple>
    <w:r w:rsidR="0005113D" w:rsidRPr="00983199">
      <w:tab/>
      <w:t xml:space="preserve">printed at: </w:t>
    </w:r>
    <w:r w:rsidR="0005113D" w:rsidRPr="00983199">
      <w:fldChar w:fldCharType="begin"/>
    </w:r>
    <w:r w:rsidR="0005113D" w:rsidRPr="00983199">
      <w:instrText xml:space="preserve"> PRINTDATE  \@ "dd.MM.yyyy HH:mm"  \* MERGEFORMAT </w:instrText>
    </w:r>
    <w:r w:rsidR="0005113D" w:rsidRPr="00983199">
      <w:fldChar w:fldCharType="separate"/>
    </w:r>
    <w:r w:rsidR="00AE57D8">
      <w:rPr>
        <w:noProof/>
      </w:rPr>
      <w:t>15.11.2015 14:23</w:t>
    </w:r>
    <w:r w:rsidR="0005113D" w:rsidRPr="00983199">
      <w:fldChar w:fldCharType="end"/>
    </w:r>
  </w:p>
  <w:p w14:paraId="7CD65A9D" w14:textId="77777777" w:rsidR="0005113D" w:rsidRPr="00983199" w:rsidRDefault="004D59F3" w:rsidP="00983199">
    <w:pPr>
      <w:pStyle w:val="Fuzeile"/>
    </w:pPr>
    <w:r w:rsidRPr="00983199">
      <w:tab/>
    </w:r>
    <w:r w:rsidRPr="00983199">
      <w:tab/>
      <w:t xml:space="preserve">Page: </w:t>
    </w:r>
    <w:r w:rsidRPr="00983199">
      <w:fldChar w:fldCharType="begin"/>
    </w:r>
    <w:r w:rsidRPr="00983199">
      <w:instrText xml:space="preserve"> PAGE  \* Arabic  \* MERGEFORMAT </w:instrText>
    </w:r>
    <w:r w:rsidRPr="00983199">
      <w:fldChar w:fldCharType="separate"/>
    </w:r>
    <w:r w:rsidR="00183350" w:rsidRPr="00983199">
      <w:t>2</w:t>
    </w:r>
    <w:r w:rsidRPr="00983199">
      <w:fldChar w:fldCharType="end"/>
    </w:r>
    <w:r w:rsidRPr="00983199">
      <w:t xml:space="preserve"> of  </w:t>
    </w:r>
    <w:fldSimple w:instr=" NUMPAGES  \* Arabic  \* MERGEFORMAT ">
      <w:r w:rsidR="00183350" w:rsidRPr="00983199"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9FD87" w14:textId="77777777" w:rsidR="00983199" w:rsidRDefault="00983199" w:rsidP="0098319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AAA83" w14:textId="77777777" w:rsidR="006B567E" w:rsidRDefault="006B567E" w:rsidP="008F5E72">
      <w:r>
        <w:separator/>
      </w:r>
    </w:p>
  </w:footnote>
  <w:footnote w:type="continuationSeparator" w:id="0">
    <w:p w14:paraId="29770F27" w14:textId="77777777" w:rsidR="006B567E" w:rsidRDefault="006B567E" w:rsidP="008F5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B10E7" w14:textId="77777777" w:rsidR="00983199" w:rsidRDefault="0098319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FDEBD" w14:textId="77777777" w:rsidR="00A14737" w:rsidRDefault="00A14737" w:rsidP="008F5E72">
    <w:pPr>
      <w:pStyle w:val="Kopfzeile"/>
    </w:pPr>
  </w:p>
  <w:p w14:paraId="1660E66F" w14:textId="77777777" w:rsidR="00A14737" w:rsidRDefault="00A14737" w:rsidP="008F5E72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09F87" w14:textId="77777777" w:rsidR="00983199" w:rsidRDefault="0098319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C67DE"/>
    <w:multiLevelType w:val="hybridMultilevel"/>
    <w:tmpl w:val="078AAB0C"/>
    <w:lvl w:ilvl="0" w:tplc="1EA4E6A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959D2"/>
    <w:multiLevelType w:val="hybridMultilevel"/>
    <w:tmpl w:val="D8DC23DC"/>
    <w:lvl w:ilvl="0" w:tplc="CAA4738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742258">
    <w:abstractNumId w:val="0"/>
  </w:num>
  <w:num w:numId="2" w16cid:durableId="1879972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827D00E4-025C-4CF1-A6D6-C0528CD68126}"/>
    <w:docVar w:name="dgnword-eventsink" w:val="2596009827888"/>
  </w:docVars>
  <w:rsids>
    <w:rsidRoot w:val="00AE57D8"/>
    <w:rsid w:val="00024FB8"/>
    <w:rsid w:val="00035F11"/>
    <w:rsid w:val="0005113D"/>
    <w:rsid w:val="000D0494"/>
    <w:rsid w:val="0015065B"/>
    <w:rsid w:val="001643F2"/>
    <w:rsid w:val="0018124D"/>
    <w:rsid w:val="00183350"/>
    <w:rsid w:val="002345B9"/>
    <w:rsid w:val="00304117"/>
    <w:rsid w:val="003056E0"/>
    <w:rsid w:val="00375038"/>
    <w:rsid w:val="004042AB"/>
    <w:rsid w:val="00442494"/>
    <w:rsid w:val="00462C4B"/>
    <w:rsid w:val="004C485F"/>
    <w:rsid w:val="004D0DBA"/>
    <w:rsid w:val="004D59F3"/>
    <w:rsid w:val="004D6261"/>
    <w:rsid w:val="004D6CDD"/>
    <w:rsid w:val="0050275D"/>
    <w:rsid w:val="00582A9A"/>
    <w:rsid w:val="005D28B2"/>
    <w:rsid w:val="006A2F20"/>
    <w:rsid w:val="006B567E"/>
    <w:rsid w:val="007351B5"/>
    <w:rsid w:val="00760920"/>
    <w:rsid w:val="007A5DFD"/>
    <w:rsid w:val="007C430D"/>
    <w:rsid w:val="00826924"/>
    <w:rsid w:val="0084258C"/>
    <w:rsid w:val="00870E65"/>
    <w:rsid w:val="008B49CB"/>
    <w:rsid w:val="008C2AA8"/>
    <w:rsid w:val="008E70E1"/>
    <w:rsid w:val="008F5E72"/>
    <w:rsid w:val="00940211"/>
    <w:rsid w:val="00983199"/>
    <w:rsid w:val="009E2AB2"/>
    <w:rsid w:val="009E4EEF"/>
    <w:rsid w:val="00A14737"/>
    <w:rsid w:val="00A414D8"/>
    <w:rsid w:val="00A61B45"/>
    <w:rsid w:val="00A647B8"/>
    <w:rsid w:val="00AA30B5"/>
    <w:rsid w:val="00AB12A9"/>
    <w:rsid w:val="00AB3833"/>
    <w:rsid w:val="00AE57D8"/>
    <w:rsid w:val="00AE6E2E"/>
    <w:rsid w:val="00B17486"/>
    <w:rsid w:val="00B17A9F"/>
    <w:rsid w:val="00B82EE8"/>
    <w:rsid w:val="00B87B0A"/>
    <w:rsid w:val="00BA44C9"/>
    <w:rsid w:val="00C86DC7"/>
    <w:rsid w:val="00CC05BB"/>
    <w:rsid w:val="00D45990"/>
    <w:rsid w:val="00D46895"/>
    <w:rsid w:val="00DA611E"/>
    <w:rsid w:val="00E312EB"/>
    <w:rsid w:val="00ED359E"/>
    <w:rsid w:val="00F81186"/>
    <w:rsid w:val="00FB15A5"/>
    <w:rsid w:val="00FE5812"/>
    <w:rsid w:val="00FF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61E3CC"/>
  <w15:docId w15:val="{375EEFD1-4794-45A2-B266-1F15F33D5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F5E72"/>
    <w:rPr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F5E72"/>
    <w:pPr>
      <w:outlineLvl w:val="0"/>
    </w:pPr>
    <w:rPr>
      <w:b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F5E72"/>
    <w:pPr>
      <w:outlineLvl w:val="1"/>
    </w:pPr>
    <w:rPr>
      <w:b/>
      <w:bCs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rsid w:val="009E2AB2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051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5113D"/>
    <w:rPr>
      <w:sz w:val="21"/>
    </w:rPr>
  </w:style>
  <w:style w:type="paragraph" w:styleId="Fuzeile">
    <w:name w:val="footer"/>
    <w:basedOn w:val="Standard"/>
    <w:link w:val="FuzeileZchn"/>
    <w:uiPriority w:val="99"/>
    <w:unhideWhenUsed/>
    <w:rsid w:val="00983199"/>
    <w:pPr>
      <w:tabs>
        <w:tab w:val="center" w:pos="4536"/>
        <w:tab w:val="right" w:pos="9072"/>
      </w:tabs>
      <w:spacing w:after="0" w:line="240" w:lineRule="auto"/>
    </w:pPr>
    <w:rPr>
      <w:sz w:val="12"/>
      <w:szCs w:val="12"/>
      <w:lang w:val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983199"/>
    <w:rPr>
      <w:sz w:val="12"/>
      <w:szCs w:val="12"/>
      <w:lang w:val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147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14737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0"/>
    <w:qFormat/>
    <w:rsid w:val="00A61B45"/>
    <w:pPr>
      <w:spacing w:after="0" w:line="240" w:lineRule="auto"/>
    </w:pPr>
    <w:rPr>
      <w:rFonts w:eastAsiaTheme="minorEastAsia"/>
      <w:szCs w:val="21"/>
      <w:lang w:eastAsia="ja-JP"/>
    </w:rPr>
  </w:style>
  <w:style w:type="character" w:customStyle="1" w:styleId="TitelZchn">
    <w:name w:val="Titel Zchn"/>
    <w:basedOn w:val="Absatz-Standardschriftart"/>
    <w:link w:val="Titel"/>
    <w:uiPriority w:val="10"/>
    <w:rsid w:val="00A61B45"/>
    <w:rPr>
      <w:rFonts w:eastAsiaTheme="minorEastAsia"/>
      <w:sz w:val="21"/>
      <w:szCs w:val="21"/>
      <w:lang w:eastAsia="ja-JP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F5E72"/>
    <w:rPr>
      <w:b/>
      <w:bCs/>
      <w:sz w:val="21"/>
      <w:szCs w:val="21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F5E72"/>
    <w:rPr>
      <w:b/>
      <w:bCs/>
      <w:sz w:val="28"/>
      <w:szCs w:val="28"/>
    </w:rPr>
  </w:style>
  <w:style w:type="paragraph" w:styleId="KeinLeerraum">
    <w:name w:val="No Spacing"/>
    <w:uiPriority w:val="1"/>
    <w:rsid w:val="007C430D"/>
    <w:pPr>
      <w:spacing w:after="0" w:line="240" w:lineRule="auto"/>
    </w:pPr>
    <w:rPr>
      <w:sz w:val="21"/>
    </w:rPr>
  </w:style>
  <w:style w:type="table" w:styleId="Tabellenraster">
    <w:name w:val="Table Grid"/>
    <w:basedOn w:val="NormaleTabelle"/>
    <w:uiPriority w:val="39"/>
    <w:rsid w:val="0018124D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18124D"/>
    <w:rPr>
      <w:color w:val="808080"/>
    </w:rPr>
  </w:style>
  <w:style w:type="paragraph" w:customStyle="1" w:styleId="Typ">
    <w:name w:val="Typ"/>
    <w:basedOn w:val="Titel"/>
    <w:link w:val="TypZchn"/>
    <w:rsid w:val="00A61B45"/>
    <w:rPr>
      <w:b/>
      <w:bCs/>
      <w:sz w:val="36"/>
      <w:szCs w:val="36"/>
    </w:rPr>
  </w:style>
  <w:style w:type="character" w:customStyle="1" w:styleId="TypZchn">
    <w:name w:val="Typ Zchn"/>
    <w:basedOn w:val="TitelZchn"/>
    <w:link w:val="Typ"/>
    <w:rsid w:val="00A61B45"/>
    <w:rPr>
      <w:rFonts w:eastAsiaTheme="minorEastAsia"/>
      <w:b/>
      <w:bCs/>
      <w:sz w:val="36"/>
      <w:szCs w:val="3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h\Documents\Benutzerdefinierte%20Office-Vorlagen\Memo%20Deu%20Privat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74D90BD7DF04F649B1C99AA24D31B4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700316D-BEBC-4BB9-BCF4-BCFA2F8B576E}"/>
      </w:docPartPr>
      <w:docPartBody>
        <w:p w:rsidR="00000000" w:rsidRDefault="00000000">
          <w:pPr>
            <w:pStyle w:val="774D90BD7DF04F649B1C99AA24D31B44"/>
          </w:pPr>
          <w:r w:rsidRPr="00ED3FE9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FA"/>
    <w:rsid w:val="00582A9A"/>
    <w:rsid w:val="0060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774D90BD7DF04F649B1C99AA24D31B44">
    <w:name w:val="774D90BD7DF04F649B1C99AA24D31B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ASF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Memo Deu Privat</Template>
  <TotalTime>0</TotalTime>
  <Pages>1</Pages>
  <Words>172</Words>
  <Characters>932</Characters>
  <Application>Microsoft Office Word</Application>
  <DocSecurity>0</DocSecurity>
  <Lines>34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Paper</dc:title>
  <dc:creator>Dr. Alexander Haunschild</dc:creator>
  <cp:lastModifiedBy>Alexander Dr. Haunschild</cp:lastModifiedBy>
  <cp:revision>2</cp:revision>
  <cp:lastPrinted>2015-11-15T13:23:00Z</cp:lastPrinted>
  <dcterms:created xsi:type="dcterms:W3CDTF">2026-01-16T04:41:00Z</dcterms:created>
  <dcterms:modified xsi:type="dcterms:W3CDTF">2026-01-16T04:42:00Z</dcterms:modified>
</cp:coreProperties>
</file>